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EDCD2D" w14:textId="77777777" w:rsidR="0087687E" w:rsidRDefault="0087687E" w:rsidP="0087687E">
      <w:pPr>
        <w:pStyle w:val="Title"/>
      </w:pPr>
      <w:r>
        <w:t>Lab Report</w:t>
      </w:r>
    </w:p>
    <w:p w14:paraId="2FE4FF5B" w14:textId="77777777" w:rsidR="0087687E" w:rsidRDefault="0087687E" w:rsidP="0087687E">
      <w:r>
        <w:t>Use this template to document your work as you complete your assignment.</w:t>
      </w:r>
    </w:p>
    <w:p w14:paraId="7F250EE3" w14:textId="77777777" w:rsidR="0087687E" w:rsidRDefault="0087687E" w:rsidP="0087687E">
      <w:pPr>
        <w:pStyle w:val="Heading1"/>
      </w:pPr>
      <w:r>
        <w:t>Your Information</w:t>
      </w:r>
    </w:p>
    <w:p w14:paraId="4BB90995" w14:textId="1BA99FCB" w:rsidR="0087687E" w:rsidRDefault="0087687E" w:rsidP="0087687E">
      <w:r>
        <w:t xml:space="preserve">Your Name: </w:t>
      </w:r>
      <w:r w:rsidR="007F6BB1">
        <w:t>Damien Harmon</w:t>
      </w:r>
    </w:p>
    <w:p w14:paraId="14B1815B" w14:textId="55DC6E35" w:rsidR="0087687E" w:rsidRDefault="0087687E" w:rsidP="0087687E">
      <w:r>
        <w:t xml:space="preserve">Assignment Title: </w:t>
      </w:r>
      <w:r w:rsidR="00693076">
        <w:t>Project 3.2 Supervised and Unsupervised Machine Learning Models</w:t>
      </w:r>
    </w:p>
    <w:p w14:paraId="33F742D6" w14:textId="77777777" w:rsidR="001267A1" w:rsidRDefault="001267A1" w:rsidP="001267A1">
      <w:pPr>
        <w:pStyle w:val="Heading1"/>
      </w:pPr>
      <w:r>
        <w:t>Screenshots</w:t>
      </w:r>
    </w:p>
    <w:p w14:paraId="7ADF025F" w14:textId="7E2756D8" w:rsidR="001267A1" w:rsidRDefault="001267A1" w:rsidP="0087687E">
      <w:pPr>
        <w:rPr>
          <w:i/>
        </w:rPr>
      </w:pPr>
      <w:r w:rsidRPr="00ED013E">
        <w:rPr>
          <w:i/>
        </w:rPr>
        <w:t>A</w:t>
      </w:r>
      <w:r>
        <w:rPr>
          <w:i/>
        </w:rPr>
        <w:t>s</w:t>
      </w:r>
      <w:r w:rsidRPr="00ED013E">
        <w:rPr>
          <w:i/>
        </w:rPr>
        <w:t xml:space="preserve"> you complete the procedure, add </w:t>
      </w:r>
      <w:r>
        <w:rPr>
          <w:i/>
        </w:rPr>
        <w:t xml:space="preserve">the </w:t>
      </w:r>
      <w:r w:rsidRPr="00166D56">
        <w:rPr>
          <w:b/>
          <w:bCs/>
          <w:i/>
        </w:rPr>
        <w:t>screenshots</w:t>
      </w:r>
      <w:r>
        <w:rPr>
          <w:i/>
        </w:rPr>
        <w:t xml:space="preserve"> for the required step(s) </w:t>
      </w:r>
      <w:r w:rsidRPr="00ED013E">
        <w:rPr>
          <w:i/>
        </w:rPr>
        <w:t>below.</w:t>
      </w:r>
      <w:r>
        <w:rPr>
          <w:i/>
        </w:rPr>
        <w:t xml:space="preserve"> Be sure to include your computer system date and time.</w:t>
      </w:r>
    </w:p>
    <w:p w14:paraId="463BA8BC" w14:textId="59E6B9CB" w:rsidR="00693076" w:rsidRDefault="00693076" w:rsidP="0087687E">
      <w:r>
        <w:rPr>
          <w:noProof/>
        </w:rPr>
        <w:drawing>
          <wp:inline distT="0" distB="0" distL="0" distR="0" wp14:anchorId="5A057875" wp14:editId="7C084E4F">
            <wp:extent cx="5852160" cy="11518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roject_3.2_SS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5BFF00" wp14:editId="55AA92FB">
            <wp:extent cx="5852160" cy="271970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roject_3.2_SS2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D4FC6CD" wp14:editId="17C3C05D">
            <wp:extent cx="5852160" cy="24130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roject_3.2_SS3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661131" wp14:editId="588F8EAC">
            <wp:extent cx="5852160" cy="2494280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roject_3.2_SS4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889617" wp14:editId="294B8CE3">
            <wp:extent cx="5852160" cy="2715895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roject_3.2_SS5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80F2354" wp14:editId="15D17EBF">
            <wp:extent cx="5852160" cy="245364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roject_3.2_SS6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B6CD5F" wp14:editId="6851CE4B">
            <wp:extent cx="5852160" cy="1938020"/>
            <wp:effectExtent l="0" t="0" r="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roject_3.2_SS7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2F946BA" wp14:editId="2563F6C1">
            <wp:extent cx="5852160" cy="232854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roject_3.2_SS8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728946" wp14:editId="5A384D0B">
            <wp:extent cx="5852160" cy="2585720"/>
            <wp:effectExtent l="0" t="0" r="0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roject_3.2_SS9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CFC66" w14:textId="77777777" w:rsidR="0087687E" w:rsidRDefault="0087687E" w:rsidP="0087687E">
      <w:pPr>
        <w:pStyle w:val="Heading1"/>
      </w:pPr>
      <w:r>
        <w:t>Questions</w:t>
      </w:r>
    </w:p>
    <w:p w14:paraId="7A8B9A36" w14:textId="1564A28F" w:rsidR="0087687E" w:rsidRDefault="0087687E" w:rsidP="0087687E">
      <w:pPr>
        <w:rPr>
          <w:i/>
          <w:iCs/>
        </w:rPr>
      </w:pPr>
      <w:r w:rsidRPr="00952E66">
        <w:rPr>
          <w:i/>
          <w:iCs/>
        </w:rPr>
        <w:t xml:space="preserve">Answer the </w:t>
      </w:r>
      <w:r>
        <w:rPr>
          <w:i/>
          <w:iCs/>
        </w:rPr>
        <w:t xml:space="preserve">required </w:t>
      </w:r>
      <w:r w:rsidRPr="00952E66">
        <w:rPr>
          <w:i/>
          <w:iCs/>
        </w:rPr>
        <w:t>questions</w:t>
      </w:r>
      <w:r>
        <w:rPr>
          <w:i/>
          <w:iCs/>
        </w:rPr>
        <w:t xml:space="preserve"> </w:t>
      </w:r>
      <w:r w:rsidRPr="00952E66">
        <w:rPr>
          <w:i/>
          <w:iCs/>
        </w:rPr>
        <w:t>in the space below.</w:t>
      </w:r>
    </w:p>
    <w:p w14:paraId="43AE0366" w14:textId="77777777" w:rsidR="00693076" w:rsidRDefault="00693076" w:rsidP="0087687E">
      <w:pPr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>Which classification model performed best, and why?</w:t>
      </w:r>
      <w:r>
        <w:rPr>
          <w:rFonts w:ascii="Segoe UI" w:hAnsi="Segoe UI" w:cs="Segoe UI"/>
          <w:sz w:val="21"/>
          <w:szCs w:val="21"/>
        </w:rPr>
        <w:br/>
      </w:r>
    </w:p>
    <w:p w14:paraId="7992E023" w14:textId="77777777" w:rsidR="00693076" w:rsidRDefault="00693076" w:rsidP="0087687E">
      <w:pPr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Compare accuracy, precision/recall, and confusion matrices. Did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GridSearchCV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improve the KNN model?</w:t>
      </w:r>
      <w:r>
        <w:rPr>
          <w:rFonts w:ascii="Segoe UI" w:hAnsi="Segoe UI" w:cs="Segoe UI"/>
          <w:sz w:val="21"/>
          <w:szCs w:val="21"/>
        </w:rPr>
        <w:br/>
      </w:r>
    </w:p>
    <w:p w14:paraId="28ED382C" w14:textId="77777777" w:rsidR="00693076" w:rsidRDefault="00693076" w:rsidP="0087687E">
      <w:pPr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>Compare baseline vs tuned KNN metrics. What does the dendrogram suggest about the number of clusters?</w:t>
      </w:r>
      <w:r>
        <w:rPr>
          <w:rFonts w:ascii="Segoe UI" w:hAnsi="Segoe UI" w:cs="Segoe UI"/>
          <w:sz w:val="21"/>
          <w:szCs w:val="21"/>
        </w:rPr>
        <w:br/>
      </w:r>
    </w:p>
    <w:p w14:paraId="5ED269E3" w14:textId="77777777" w:rsidR="00693076" w:rsidRDefault="00693076" w:rsidP="0087687E">
      <w:pPr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>Look for big vertical jumps in linkage distance. What values of k are suggested by the Elbow Method and Silhouette Scores?</w:t>
      </w:r>
      <w:r>
        <w:rPr>
          <w:rFonts w:ascii="Segoe UI" w:hAnsi="Segoe UI" w:cs="Segoe UI"/>
          <w:sz w:val="21"/>
          <w:szCs w:val="21"/>
        </w:rPr>
        <w:br/>
      </w:r>
    </w:p>
    <w:p w14:paraId="1231347C" w14:textId="77777777" w:rsidR="00693076" w:rsidRDefault="00693076" w:rsidP="0087687E">
      <w:pPr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>Refer to plots and printed silhouette scores. What value of k did you select for the final model, and why?</w:t>
      </w:r>
      <w:r>
        <w:rPr>
          <w:rFonts w:ascii="Segoe UI" w:hAnsi="Segoe UI" w:cs="Segoe UI"/>
          <w:sz w:val="21"/>
          <w:szCs w:val="21"/>
        </w:rPr>
        <w:br/>
      </w:r>
    </w:p>
    <w:p w14:paraId="03843339" w14:textId="77777777" w:rsidR="00693076" w:rsidRDefault="00693076" w:rsidP="0087687E">
      <w:pPr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>Justify using elbow + silhouette + interpretability. What patterns distinguish the final clusters?</w:t>
      </w:r>
      <w:r>
        <w:rPr>
          <w:rFonts w:ascii="Segoe UI" w:hAnsi="Segoe UI" w:cs="Segoe UI"/>
          <w:sz w:val="21"/>
          <w:szCs w:val="21"/>
        </w:rPr>
        <w:br/>
      </w:r>
    </w:p>
    <w:p w14:paraId="04DC71F2" w14:textId="77777777" w:rsidR="00693076" w:rsidRDefault="00693076" w:rsidP="0087687E">
      <w:pPr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Use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clust_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df.groupby</w:t>
      </w:r>
      <w:proofErr w:type="spellEnd"/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>("cluster").mean() to describe differences in bill length, depth, flipper length, body mass. What limitations could affect the results?</w:t>
      </w:r>
      <w:r>
        <w:rPr>
          <w:rFonts w:ascii="Segoe UI" w:hAnsi="Segoe UI" w:cs="Segoe UI"/>
          <w:sz w:val="21"/>
          <w:szCs w:val="21"/>
        </w:rPr>
        <w:br/>
      </w:r>
    </w:p>
    <w:p w14:paraId="3F90C600" w14:textId="01ADD54C" w:rsidR="0087687E" w:rsidRPr="00952E66" w:rsidRDefault="00693076" w:rsidP="0087687E">
      <w:pPr>
        <w:rPr>
          <w:iCs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Mention sample size, species imbalance, measurement noise, and choice of </w:t>
      </w:r>
      <w:bookmarkStart w:id="0" w:name="_GoBack"/>
      <w:bookmarkEnd w:id="0"/>
      <w:r>
        <w:rPr>
          <w:rFonts w:ascii="Segoe UI" w:hAnsi="Segoe UI" w:cs="Segoe UI"/>
          <w:sz w:val="21"/>
          <w:szCs w:val="21"/>
          <w:shd w:val="clear" w:color="auto" w:fill="FFFFFF"/>
        </w:rPr>
        <w:t>features/standardization.</w:t>
      </w:r>
    </w:p>
    <w:sectPr w:rsidR="0087687E" w:rsidRPr="00952E66" w:rsidSect="00807960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15840" w:code="1"/>
      <w:pgMar w:top="1440" w:right="1440" w:bottom="1440" w:left="1440" w:header="1440" w:footer="1440" w:gutter="14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70E3674" w14:textId="77777777" w:rsidR="00BC282C" w:rsidRDefault="00BC282C" w:rsidP="00560AD0">
      <w:pPr>
        <w:spacing w:before="0" w:after="0"/>
      </w:pPr>
      <w:r>
        <w:separator/>
      </w:r>
    </w:p>
  </w:endnote>
  <w:endnote w:type="continuationSeparator" w:id="0">
    <w:p w14:paraId="639D27DD" w14:textId="77777777" w:rsidR="00BC282C" w:rsidRDefault="00BC282C" w:rsidP="00560AD0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 Neue"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E801AE" w14:textId="77777777" w:rsidR="001E118C" w:rsidRDefault="001E118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3109580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8C4C9B0" w14:textId="77777777" w:rsidR="00CE1253" w:rsidRDefault="00CE1253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771445" w14:textId="77777777" w:rsidR="001E118C" w:rsidRDefault="001E11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97A6C5C" w14:textId="77777777" w:rsidR="00BC282C" w:rsidRDefault="00BC282C" w:rsidP="00560AD0">
      <w:pPr>
        <w:spacing w:before="0" w:after="0"/>
      </w:pPr>
      <w:r>
        <w:separator/>
      </w:r>
    </w:p>
  </w:footnote>
  <w:footnote w:type="continuationSeparator" w:id="0">
    <w:p w14:paraId="21D61C3A" w14:textId="77777777" w:rsidR="00BC282C" w:rsidRDefault="00BC282C" w:rsidP="00560AD0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6E60C0" w14:textId="77777777" w:rsidR="001E118C" w:rsidRDefault="001E118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67707E" w14:textId="77777777" w:rsidR="00560AD0" w:rsidRDefault="00560AD0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07D95B8" wp14:editId="7CE586A3">
          <wp:simplePos x="0" y="0"/>
          <wp:positionH relativeFrom="column">
            <wp:posOffset>-457200</wp:posOffset>
          </wp:positionH>
          <wp:positionV relativeFrom="paragraph">
            <wp:posOffset>-521335</wp:posOffset>
          </wp:positionV>
          <wp:extent cx="2551176" cy="521208"/>
          <wp:effectExtent l="0" t="0" r="1905" b="0"/>
          <wp:wrapSquare wrapText="bothSides"/>
          <wp:docPr id="12784244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51176" cy="52120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D662DF" w14:textId="77777777" w:rsidR="001E118C" w:rsidRDefault="001E118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1C3937"/>
    <w:multiLevelType w:val="multilevel"/>
    <w:tmpl w:val="7AF8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506EF"/>
    <w:multiLevelType w:val="multilevel"/>
    <w:tmpl w:val="6ACEC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4731E"/>
    <w:multiLevelType w:val="hybridMultilevel"/>
    <w:tmpl w:val="0D582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8C69C5"/>
    <w:multiLevelType w:val="multilevel"/>
    <w:tmpl w:val="13D40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9B4F9B"/>
    <w:multiLevelType w:val="hybridMultilevel"/>
    <w:tmpl w:val="0DD038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677FF3"/>
    <w:multiLevelType w:val="multilevel"/>
    <w:tmpl w:val="9D706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9128DF"/>
    <w:multiLevelType w:val="multilevel"/>
    <w:tmpl w:val="1B32C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6311CA"/>
    <w:multiLevelType w:val="hybridMultilevel"/>
    <w:tmpl w:val="F24E4B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993607"/>
    <w:multiLevelType w:val="hybridMultilevel"/>
    <w:tmpl w:val="35B834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987065"/>
    <w:multiLevelType w:val="multilevel"/>
    <w:tmpl w:val="82AC6AC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i w:val="0"/>
        <w:iCs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0" w15:restartNumberingAfterBreak="0">
    <w:nsid w:val="349F0395"/>
    <w:multiLevelType w:val="hybridMultilevel"/>
    <w:tmpl w:val="17E299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D96627"/>
    <w:multiLevelType w:val="multilevel"/>
    <w:tmpl w:val="7CA2D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A40619E"/>
    <w:multiLevelType w:val="hybridMultilevel"/>
    <w:tmpl w:val="57E684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C87A75"/>
    <w:multiLevelType w:val="hybridMultilevel"/>
    <w:tmpl w:val="FA2854D8"/>
    <w:lvl w:ilvl="0" w:tplc="0B563C3A">
      <w:start w:val="1"/>
      <w:numFmt w:val="decimal"/>
      <w:lvlText w:val="%1."/>
      <w:lvlJc w:val="left"/>
      <w:pPr>
        <w:ind w:left="720" w:hanging="360"/>
      </w:pPr>
      <w:rPr>
        <w:rFonts w:ascii="Helvetica Neue" w:hAnsi="Helvetica Neue" w:hint="default"/>
        <w:color w:val="2D3748"/>
        <w:sz w:val="2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735584"/>
    <w:multiLevelType w:val="hybridMultilevel"/>
    <w:tmpl w:val="2E2E2B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390B8E"/>
    <w:multiLevelType w:val="hybridMultilevel"/>
    <w:tmpl w:val="36223F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9E776E"/>
    <w:multiLevelType w:val="hybridMultilevel"/>
    <w:tmpl w:val="3104BC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DD819BA"/>
    <w:multiLevelType w:val="hybridMultilevel"/>
    <w:tmpl w:val="47A4DB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491882"/>
    <w:multiLevelType w:val="hybridMultilevel"/>
    <w:tmpl w:val="EABA7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42283B"/>
    <w:multiLevelType w:val="multilevel"/>
    <w:tmpl w:val="DB2EF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2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1673AD"/>
    <w:multiLevelType w:val="multilevel"/>
    <w:tmpl w:val="E792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3753E0"/>
    <w:multiLevelType w:val="multilevel"/>
    <w:tmpl w:val="1B32C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256952"/>
    <w:multiLevelType w:val="multilevel"/>
    <w:tmpl w:val="FDA0950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E6630BA"/>
    <w:multiLevelType w:val="multilevel"/>
    <w:tmpl w:val="1B32C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62121D"/>
    <w:multiLevelType w:val="hybridMultilevel"/>
    <w:tmpl w:val="0DEA3B4A"/>
    <w:lvl w:ilvl="0" w:tplc="E1E80B6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E9F6912"/>
    <w:multiLevelType w:val="multilevel"/>
    <w:tmpl w:val="6734B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3"/>
  </w:num>
  <w:num w:numId="3">
    <w:abstractNumId w:val="7"/>
  </w:num>
  <w:num w:numId="4">
    <w:abstractNumId w:val="14"/>
  </w:num>
  <w:num w:numId="5">
    <w:abstractNumId w:val="11"/>
  </w:num>
  <w:num w:numId="6">
    <w:abstractNumId w:val="24"/>
  </w:num>
  <w:num w:numId="7">
    <w:abstractNumId w:val="17"/>
  </w:num>
  <w:num w:numId="8">
    <w:abstractNumId w:val="18"/>
  </w:num>
  <w:num w:numId="9">
    <w:abstractNumId w:val="16"/>
  </w:num>
  <w:num w:numId="10">
    <w:abstractNumId w:val="12"/>
  </w:num>
  <w:num w:numId="11">
    <w:abstractNumId w:val="25"/>
  </w:num>
  <w:num w:numId="12">
    <w:abstractNumId w:val="20"/>
  </w:num>
  <w:num w:numId="13">
    <w:abstractNumId w:val="10"/>
  </w:num>
  <w:num w:numId="14">
    <w:abstractNumId w:val="15"/>
  </w:num>
  <w:num w:numId="15">
    <w:abstractNumId w:val="23"/>
  </w:num>
  <w:num w:numId="16">
    <w:abstractNumId w:val="1"/>
  </w:num>
  <w:num w:numId="17">
    <w:abstractNumId w:val="21"/>
  </w:num>
  <w:num w:numId="18">
    <w:abstractNumId w:val="5"/>
  </w:num>
  <w:num w:numId="19">
    <w:abstractNumId w:val="6"/>
  </w:num>
  <w:num w:numId="20">
    <w:abstractNumId w:val="9"/>
  </w:num>
  <w:num w:numId="21">
    <w:abstractNumId w:val="22"/>
  </w:num>
  <w:num w:numId="22">
    <w:abstractNumId w:val="0"/>
  </w:num>
  <w:num w:numId="23">
    <w:abstractNumId w:val="19"/>
  </w:num>
  <w:num w:numId="24">
    <w:abstractNumId w:val="2"/>
  </w:num>
  <w:num w:numId="25">
    <w:abstractNumId w:val="12"/>
  </w:num>
  <w:num w:numId="26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>
    <w:abstractNumId w:val="8"/>
  </w:num>
  <w:num w:numId="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IzNDExM7MwMDcxM7ZU0lEKTi0uzszPAykwrwUAH4EY4SwAAAA="/>
  </w:docVars>
  <w:rsids>
    <w:rsidRoot w:val="00807960"/>
    <w:rsid w:val="00000AB2"/>
    <w:rsid w:val="000058CE"/>
    <w:rsid w:val="000304EA"/>
    <w:rsid w:val="00032674"/>
    <w:rsid w:val="00047377"/>
    <w:rsid w:val="00052714"/>
    <w:rsid w:val="000A72B5"/>
    <w:rsid w:val="000D75EC"/>
    <w:rsid w:val="000F572F"/>
    <w:rsid w:val="001149C8"/>
    <w:rsid w:val="0012287D"/>
    <w:rsid w:val="001267A1"/>
    <w:rsid w:val="00130BE9"/>
    <w:rsid w:val="00134B18"/>
    <w:rsid w:val="00134E60"/>
    <w:rsid w:val="00146063"/>
    <w:rsid w:val="00147779"/>
    <w:rsid w:val="001760DE"/>
    <w:rsid w:val="001A64FD"/>
    <w:rsid w:val="001E118C"/>
    <w:rsid w:val="001F387C"/>
    <w:rsid w:val="00221EB3"/>
    <w:rsid w:val="00223620"/>
    <w:rsid w:val="00226D1D"/>
    <w:rsid w:val="00226EB4"/>
    <w:rsid w:val="0025002F"/>
    <w:rsid w:val="002566A2"/>
    <w:rsid w:val="00266C74"/>
    <w:rsid w:val="00273094"/>
    <w:rsid w:val="00276A31"/>
    <w:rsid w:val="00280DB9"/>
    <w:rsid w:val="00285C62"/>
    <w:rsid w:val="0029580B"/>
    <w:rsid w:val="002A0451"/>
    <w:rsid w:val="002D695E"/>
    <w:rsid w:val="002E2A2F"/>
    <w:rsid w:val="003106E5"/>
    <w:rsid w:val="00336AB8"/>
    <w:rsid w:val="00342A95"/>
    <w:rsid w:val="00390DB9"/>
    <w:rsid w:val="003B3C7D"/>
    <w:rsid w:val="003C0E50"/>
    <w:rsid w:val="003E60D0"/>
    <w:rsid w:val="003F4C11"/>
    <w:rsid w:val="004075B3"/>
    <w:rsid w:val="004147D3"/>
    <w:rsid w:val="00414D51"/>
    <w:rsid w:val="00424BD6"/>
    <w:rsid w:val="00425C5B"/>
    <w:rsid w:val="00433F65"/>
    <w:rsid w:val="00437C47"/>
    <w:rsid w:val="0046191F"/>
    <w:rsid w:val="00462CDF"/>
    <w:rsid w:val="00462EA6"/>
    <w:rsid w:val="00463F69"/>
    <w:rsid w:val="004C6807"/>
    <w:rsid w:val="004E7A88"/>
    <w:rsid w:val="004F36C5"/>
    <w:rsid w:val="00547F2A"/>
    <w:rsid w:val="00560AD0"/>
    <w:rsid w:val="005765E6"/>
    <w:rsid w:val="005A1825"/>
    <w:rsid w:val="005A3504"/>
    <w:rsid w:val="005F3D8D"/>
    <w:rsid w:val="006132F2"/>
    <w:rsid w:val="00626D71"/>
    <w:rsid w:val="006623C9"/>
    <w:rsid w:val="00663D73"/>
    <w:rsid w:val="0066568D"/>
    <w:rsid w:val="00680A2C"/>
    <w:rsid w:val="00682ABC"/>
    <w:rsid w:val="00693076"/>
    <w:rsid w:val="00695E51"/>
    <w:rsid w:val="006A5F76"/>
    <w:rsid w:val="006B21D6"/>
    <w:rsid w:val="006B377F"/>
    <w:rsid w:val="006D7262"/>
    <w:rsid w:val="006F28EA"/>
    <w:rsid w:val="007021FE"/>
    <w:rsid w:val="00715A46"/>
    <w:rsid w:val="007401F6"/>
    <w:rsid w:val="0074517B"/>
    <w:rsid w:val="00750417"/>
    <w:rsid w:val="00793580"/>
    <w:rsid w:val="007A4911"/>
    <w:rsid w:val="007E7F2D"/>
    <w:rsid w:val="007F1D71"/>
    <w:rsid w:val="007F6BB1"/>
    <w:rsid w:val="00803CBB"/>
    <w:rsid w:val="00807960"/>
    <w:rsid w:val="008216B7"/>
    <w:rsid w:val="00824E0B"/>
    <w:rsid w:val="00866D5F"/>
    <w:rsid w:val="0087687E"/>
    <w:rsid w:val="008A7CC9"/>
    <w:rsid w:val="008B22A3"/>
    <w:rsid w:val="008B75E2"/>
    <w:rsid w:val="008C63F3"/>
    <w:rsid w:val="0090743B"/>
    <w:rsid w:val="00923809"/>
    <w:rsid w:val="00951A2D"/>
    <w:rsid w:val="00956CCD"/>
    <w:rsid w:val="00957AFD"/>
    <w:rsid w:val="009778FA"/>
    <w:rsid w:val="00980943"/>
    <w:rsid w:val="00995A7F"/>
    <w:rsid w:val="009C67B7"/>
    <w:rsid w:val="00A84C7C"/>
    <w:rsid w:val="00A857F8"/>
    <w:rsid w:val="00A8748F"/>
    <w:rsid w:val="00AA1954"/>
    <w:rsid w:val="00AB0FF0"/>
    <w:rsid w:val="00AB1C0D"/>
    <w:rsid w:val="00AF5075"/>
    <w:rsid w:val="00B0034C"/>
    <w:rsid w:val="00B06B52"/>
    <w:rsid w:val="00B16437"/>
    <w:rsid w:val="00B176DA"/>
    <w:rsid w:val="00B23428"/>
    <w:rsid w:val="00B36D75"/>
    <w:rsid w:val="00B7388F"/>
    <w:rsid w:val="00B7628A"/>
    <w:rsid w:val="00B821CF"/>
    <w:rsid w:val="00B846DF"/>
    <w:rsid w:val="00BA7274"/>
    <w:rsid w:val="00BC282C"/>
    <w:rsid w:val="00BD740C"/>
    <w:rsid w:val="00BE3060"/>
    <w:rsid w:val="00BE7FCD"/>
    <w:rsid w:val="00C07926"/>
    <w:rsid w:val="00C23848"/>
    <w:rsid w:val="00C339B8"/>
    <w:rsid w:val="00C34179"/>
    <w:rsid w:val="00C3463C"/>
    <w:rsid w:val="00C52781"/>
    <w:rsid w:val="00CA47B8"/>
    <w:rsid w:val="00CB59E3"/>
    <w:rsid w:val="00CD5704"/>
    <w:rsid w:val="00CE1253"/>
    <w:rsid w:val="00CF60A3"/>
    <w:rsid w:val="00D02853"/>
    <w:rsid w:val="00D0604B"/>
    <w:rsid w:val="00D17EAB"/>
    <w:rsid w:val="00D303CE"/>
    <w:rsid w:val="00D4266E"/>
    <w:rsid w:val="00D54F05"/>
    <w:rsid w:val="00D77227"/>
    <w:rsid w:val="00DA5EEE"/>
    <w:rsid w:val="00DE1B89"/>
    <w:rsid w:val="00DF5D26"/>
    <w:rsid w:val="00E003BB"/>
    <w:rsid w:val="00E30974"/>
    <w:rsid w:val="00E35FC1"/>
    <w:rsid w:val="00E573F3"/>
    <w:rsid w:val="00E67266"/>
    <w:rsid w:val="00E726E8"/>
    <w:rsid w:val="00EA2254"/>
    <w:rsid w:val="00EB4128"/>
    <w:rsid w:val="00F20D2B"/>
    <w:rsid w:val="00F27A65"/>
    <w:rsid w:val="00F36336"/>
    <w:rsid w:val="00F51649"/>
    <w:rsid w:val="00F7174C"/>
    <w:rsid w:val="00F86918"/>
    <w:rsid w:val="00FA5ADB"/>
    <w:rsid w:val="00FA74D2"/>
    <w:rsid w:val="00FB2275"/>
    <w:rsid w:val="00FB7044"/>
    <w:rsid w:val="00FD750F"/>
    <w:rsid w:val="00FE3B11"/>
    <w:rsid w:val="1AB32268"/>
    <w:rsid w:val="36E0E3FC"/>
    <w:rsid w:val="64E828B3"/>
    <w:rsid w:val="7727E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2611C8F"/>
  <w14:defaultImageDpi w14:val="32767"/>
  <w15:chartTrackingRefBased/>
  <w15:docId w15:val="{FD1E2FAC-6B2D-44C3-89D2-C3F4EFFAC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560AD0"/>
    <w:pPr>
      <w:spacing w:before="120" w:after="120"/>
    </w:pPr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7A88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7A88"/>
    <w:pPr>
      <w:keepNext/>
      <w:keepLines/>
      <w:spacing w:before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92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225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85C6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285C62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4E7A8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A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4E7A8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Spacing">
    <w:name w:val="No Spacing"/>
    <w:uiPriority w:val="1"/>
    <w:qFormat/>
    <w:rsid w:val="004E7A88"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4E7A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B176DA"/>
    <w:rPr>
      <w:color w:val="954F72" w:themeColor="followedHyperlink"/>
      <w:u w:val="single"/>
    </w:rPr>
  </w:style>
  <w:style w:type="paragraph" w:customStyle="1" w:styleId="Command-linesyntax">
    <w:name w:val="Command-line syntax"/>
    <w:basedOn w:val="ListParagraph"/>
    <w:uiPriority w:val="99"/>
    <w:qFormat/>
    <w:rsid w:val="00560AD0"/>
    <w:pPr>
      <w:pBdr>
        <w:top w:val="single" w:sz="4" w:space="10" w:color="F1F3F4"/>
        <w:left w:val="single" w:sz="4" w:space="10" w:color="F1F3F4"/>
        <w:bottom w:val="single" w:sz="4" w:space="10" w:color="F1F3F4"/>
        <w:right w:val="single" w:sz="4" w:space="10" w:color="F1F3F4"/>
      </w:pBdr>
      <w:shd w:val="clear" w:color="auto" w:fill="F1F3F4"/>
      <w:ind w:left="990"/>
      <w:contextualSpacing w:val="0"/>
    </w:pPr>
    <w:rPr>
      <w:rFonts w:ascii="Consolas" w:eastAsiaTheme="minorHAnsi" w:hAnsi="Consolas" w:cstheme="minorBidi"/>
      <w:color w:val="404040" w:themeColor="text1" w:themeTint="BF"/>
      <w:shd w:val="clear" w:color="auto" w:fill="F1F3F4"/>
    </w:rPr>
  </w:style>
  <w:style w:type="character" w:styleId="CommentReference">
    <w:name w:val="annotation reference"/>
    <w:basedOn w:val="DefaultParagraphFont"/>
    <w:uiPriority w:val="99"/>
    <w:semiHidden/>
    <w:unhideWhenUsed/>
    <w:rsid w:val="00BD740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D740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D740C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D740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D740C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D740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740C"/>
    <w:rPr>
      <w:rFonts w:ascii="Segoe UI" w:eastAsia="Times New Roman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C07926"/>
    <w:pPr>
      <w:spacing w:before="100" w:beforeAutospacing="1" w:after="100" w:afterAutospacing="1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79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792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07926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926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Emphasis">
    <w:name w:val="Emphasis"/>
    <w:basedOn w:val="DefaultParagraphFont"/>
    <w:uiPriority w:val="20"/>
    <w:qFormat/>
    <w:rsid w:val="00C07926"/>
    <w:rPr>
      <w:i/>
      <w:iCs/>
    </w:rPr>
  </w:style>
  <w:style w:type="paragraph" w:customStyle="1" w:styleId="ic-flash-info">
    <w:name w:val="ic-flash-info"/>
    <w:basedOn w:val="Normal"/>
    <w:rsid w:val="00C07926"/>
    <w:pPr>
      <w:spacing w:before="100" w:beforeAutospacing="1" w:after="100" w:afterAutospacing="1"/>
    </w:pPr>
  </w:style>
  <w:style w:type="character" w:styleId="IntenseEmphasis">
    <w:name w:val="Intense Emphasis"/>
    <w:basedOn w:val="DefaultParagraphFont"/>
    <w:uiPriority w:val="21"/>
    <w:qFormat/>
    <w:rsid w:val="004147D3"/>
    <w:rPr>
      <w:i/>
      <w:iCs/>
      <w:color w:val="4472C4" w:themeColor="accent1"/>
    </w:rPr>
  </w:style>
  <w:style w:type="character" w:styleId="HTMLCode">
    <w:name w:val="HTML Code"/>
    <w:basedOn w:val="DefaultParagraphFont"/>
    <w:uiPriority w:val="99"/>
    <w:semiHidden/>
    <w:unhideWhenUsed/>
    <w:rsid w:val="00AA1954"/>
    <w:rPr>
      <w:rFonts w:ascii="Courier New" w:eastAsia="Times New Roman" w:hAnsi="Courier New" w:cs="Courier New"/>
      <w:sz w:val="20"/>
      <w:szCs w:val="20"/>
    </w:rPr>
  </w:style>
  <w:style w:type="character" w:customStyle="1" w:styleId="In-LineCommandSyntax">
    <w:name w:val="In-Line Command Syntax"/>
    <w:basedOn w:val="DefaultParagraphFont"/>
    <w:uiPriority w:val="1"/>
    <w:qFormat/>
    <w:rsid w:val="0066568D"/>
    <w:rPr>
      <w:rFonts w:ascii="Consolas" w:hAnsi="Consolas"/>
      <w:color w:val="404040" w:themeColor="text1" w:themeTint="BF"/>
      <w:sz w:val="22"/>
      <w:bdr w:val="none" w:sz="0" w:space="0" w:color="auto"/>
      <w:shd w:val="clear" w:color="auto" w:fill="F1F3F4"/>
    </w:rPr>
  </w:style>
  <w:style w:type="paragraph" w:customStyle="1" w:styleId="PythonComment">
    <w:name w:val="PythonComment"/>
    <w:basedOn w:val="Command-linesyntax"/>
    <w:qFormat/>
    <w:rsid w:val="00FD750F"/>
    <w:rPr>
      <w:b/>
      <w:bCs/>
      <w:color w:val="538135" w:themeColor="accent6" w:themeShade="BF"/>
    </w:rPr>
  </w:style>
  <w:style w:type="paragraph" w:styleId="Header">
    <w:name w:val="header"/>
    <w:basedOn w:val="Normal"/>
    <w:link w:val="HeaderChar"/>
    <w:uiPriority w:val="99"/>
    <w:unhideWhenUsed/>
    <w:rsid w:val="00560AD0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60AD0"/>
    <w:rPr>
      <w:rFonts w:ascii="Calibri" w:eastAsia="Times New Roman" w:hAnsi="Calibri" w:cs="Times New Roman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560AD0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60AD0"/>
    <w:rPr>
      <w:rFonts w:ascii="Calibri" w:eastAsia="Times New Roman" w:hAnsi="Calibri" w:cs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9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1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5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6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1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0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1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6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47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4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84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85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1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3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footer" Target="footer3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header" Target="header3.xml"/><Relationship Id="rId10" Type="http://schemas.openxmlformats.org/officeDocument/2006/relationships/image" Target="media/image1.PNG"/><Relationship Id="rId19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Carmichael\OneDrive%20-%20ECPI%20University\Documents%20-%20Product%20Development\Guidelines%20and%20Resources\Templates\Lab%20Report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eview xmlns="c6c77d8f-09f6-4e2b-8f47-31ad1c0144f5" xsi:nil="true"/>
    <lcf76f155ced4ddcb4097134ff3c332f xmlns="c6c77d8f-09f6-4e2b-8f47-31ad1c0144f5">
      <Terms xmlns="http://schemas.microsoft.com/office/infopath/2007/PartnerControls"/>
    </lcf76f155ced4ddcb4097134ff3c332f>
    <TaxCatchAll xmlns="146bd9e1-3fdb-4f50-9526-c68c2343cb8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73663AEC73F64CB9310C74F592BBA1" ma:contentTypeVersion="19" ma:contentTypeDescription="Create a new document." ma:contentTypeScope="" ma:versionID="78f8910ad191faf25b698c7883bd4574">
  <xsd:schema xmlns:xsd="http://www.w3.org/2001/XMLSchema" xmlns:xs="http://www.w3.org/2001/XMLSchema" xmlns:p="http://schemas.microsoft.com/office/2006/metadata/properties" xmlns:ns2="c6c77d8f-09f6-4e2b-8f47-31ad1c0144f5" xmlns:ns3="146bd9e1-3fdb-4f50-9526-c68c2343cb8e" targetNamespace="http://schemas.microsoft.com/office/2006/metadata/properties" ma:root="true" ma:fieldsID="119e52f1903d5b0654b44c1268375821" ns2:_="" ns3:_="">
    <xsd:import namespace="c6c77d8f-09f6-4e2b-8f47-31ad1c0144f5"/>
    <xsd:import namespace="146bd9e1-3fdb-4f50-9526-c68c2343cb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2:Preview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c77d8f-09f6-4e2b-8f47-31ad1c0144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Preview" ma:index="21" nillable="true" ma:displayName="Preview" ma:format="Thumbnail" ma:internalName="Preview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6a8cab3b-d731-4175-bae6-7d60d1a2576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6bd9e1-3fdb-4f50-9526-c68c2343cb8e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42da5034-1a9c-45fa-ab74-54df4df1541d}" ma:internalName="TaxCatchAll" ma:showField="CatchAllData" ma:web="146bd9e1-3fdb-4f50-9526-c68c2343cb8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7991735-DCD3-45B1-A011-77EB6015DA1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BF1CE46-C6C6-4A06-ACD6-BFE7A5A034B4}">
  <ds:schemaRefs>
    <ds:schemaRef ds:uri="http://schemas.microsoft.com/office/2006/metadata/properties"/>
    <ds:schemaRef ds:uri="http://schemas.microsoft.com/office/infopath/2007/PartnerControls"/>
    <ds:schemaRef ds:uri="c6c77d8f-09f6-4e2b-8f47-31ad1c0144f5"/>
    <ds:schemaRef ds:uri="146bd9e1-3fdb-4f50-9526-c68c2343cb8e"/>
  </ds:schemaRefs>
</ds:datastoreItem>
</file>

<file path=customXml/itemProps3.xml><?xml version="1.0" encoding="utf-8"?>
<ds:datastoreItem xmlns:ds="http://schemas.openxmlformats.org/officeDocument/2006/customXml" ds:itemID="{B61A0487-82A7-44C0-ACA8-4CC225EA7B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6c77d8f-09f6-4e2b-8f47-31ad1c0144f5"/>
    <ds:schemaRef ds:uri="146bd9e1-3fdb-4f50-9526-c68c2343cb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0656f6f-463c-4054-9fc2-6f4071c6e7fc}" enabled="0" method="" siteId="{50656f6f-463c-4054-9fc2-6f4071c6e7f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Lab Report Template</Template>
  <TotalTime>1</TotalTime>
  <Pages>5</Pages>
  <Words>190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Carmichael, Carrie</dc:creator>
  <cp:keywords/>
  <dc:description/>
  <cp:lastModifiedBy>ecpi</cp:lastModifiedBy>
  <cp:revision>2</cp:revision>
  <cp:lastPrinted>2021-03-11T13:09:00Z</cp:lastPrinted>
  <dcterms:created xsi:type="dcterms:W3CDTF">2026-07-25T13:44:00Z</dcterms:created>
  <dcterms:modified xsi:type="dcterms:W3CDTF">2026-07-25T13:44:00Z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0x0101009773663AEC73F64CB9310C74F592BBA1</vt:lpwstr>
  </property>
</Properties>
</file>